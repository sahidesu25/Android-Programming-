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E28" w:rsidRDefault="000F6C50">
      <w:pPr>
        <w:pStyle w:val="Heading1"/>
      </w:pPr>
      <w:proofErr w:type="spellStart"/>
      <w:r>
        <w:t>Assingment</w:t>
      </w:r>
      <w:proofErr w:type="spellEnd"/>
      <w:r>
        <w:t xml:space="preserve"> 2</w:t>
      </w:r>
    </w:p>
    <w:p w:rsidR="00122222" w:rsidRDefault="00122222" w:rsidP="00122222"/>
    <w:p w:rsidR="00122222" w:rsidRDefault="00122222" w:rsidP="00122222"/>
    <w:p w:rsidR="00122222" w:rsidRDefault="00122222" w:rsidP="00122222">
      <w:pPr>
        <w:pStyle w:val="ListParagraph"/>
        <w:numPr>
          <w:ilvl w:val="0"/>
          <w:numId w:val="3"/>
        </w:numPr>
      </w:pPr>
      <w:r>
        <w:t xml:space="preserve">Load your movie data into a browser using this URL: www.example.com/movies/. It should be noted that the URL ends with a “/”. You need to write your server-side program, but you have to use this URL. Your server-side code should return an array of </w:t>
      </w:r>
      <w:proofErr w:type="spellStart"/>
      <w:r>
        <w:t>json</w:t>
      </w:r>
      <w:proofErr w:type="spellEnd"/>
      <w:r>
        <w:t xml:space="preserve"> objects, just like what you get from http://www.cis.syr.edu/~wedu/Teaching/android/Labs/json/movie.json. You only return the following selected fields in your </w:t>
      </w:r>
      <w:proofErr w:type="spellStart"/>
      <w:r>
        <w:t>json</w:t>
      </w:r>
      <w:proofErr w:type="spellEnd"/>
      <w:r>
        <w:t xml:space="preserve"> array: description, name, image, rating, </w:t>
      </w:r>
      <w:proofErr w:type="spellStart"/>
      <w:proofErr w:type="gramStart"/>
      <w:r>
        <w:t>url</w:t>
      </w:r>
      <w:proofErr w:type="spellEnd"/>
      <w:proofErr w:type="gramEnd"/>
      <w:r>
        <w:t>, and id.</w:t>
      </w:r>
    </w:p>
    <w:p w:rsidR="00122222" w:rsidRDefault="00122222" w:rsidP="00122222">
      <w:pPr>
        <w:pStyle w:val="ListParagraph"/>
      </w:pPr>
    </w:p>
    <w:p w:rsidR="00122222" w:rsidRDefault="00122222" w:rsidP="00122222">
      <w:pPr>
        <w:pStyle w:val="ListParagraph"/>
      </w:pPr>
      <w:proofErr w:type="spellStart"/>
      <w:r>
        <w:t>Php</w:t>
      </w:r>
      <w:proofErr w:type="spellEnd"/>
      <w:r>
        <w:t xml:space="preserve"> Code:</w:t>
      </w:r>
    </w:p>
    <w:p w:rsidR="00122222" w:rsidRDefault="00122222" w:rsidP="00122222">
      <w:pPr>
        <w:pStyle w:val="ListParagraph"/>
      </w:pPr>
    </w:p>
    <w:p w:rsidR="00122222" w:rsidRDefault="00122222" w:rsidP="00122222">
      <w:pPr>
        <w:pStyle w:val="ListParagraph"/>
      </w:pPr>
      <w:r>
        <w:t>Result in JSON:</w:t>
      </w:r>
    </w:p>
    <w:p w:rsidR="00122222" w:rsidRDefault="00122222" w:rsidP="00122222">
      <w:pPr>
        <w:pStyle w:val="ListParagraph"/>
      </w:pPr>
      <w:r w:rsidRPr="00122222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1" name="Picture 1" descr="C:\Users\Sahithi\Dropbox\Screenshots\Screenshot 2015-06-03 17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hithi\Dropbox\Screenshots\Screenshot 2015-06-03 17.53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22" w:rsidRDefault="00122222" w:rsidP="00122222">
      <w:pPr>
        <w:pStyle w:val="ListParagraph"/>
      </w:pPr>
    </w:p>
    <w:p w:rsidR="00122222" w:rsidRDefault="00122222" w:rsidP="00122222">
      <w:pPr>
        <w:pStyle w:val="ListParagraph"/>
      </w:pPr>
      <w:r w:rsidRPr="00122222">
        <w:rPr>
          <w:noProof/>
          <w:lang w:eastAsia="en-US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Sahithi\Dropbox\Screenshots\Screenshot 2015-06-03 17.5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hithi\Dropbox\Screenshots\Screenshot 2015-06-03 17.58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22" w:rsidRDefault="00122222" w:rsidP="00122222">
      <w:pPr>
        <w:pStyle w:val="ListParagraph"/>
      </w:pPr>
      <w:r>
        <w:t xml:space="preserve">Function </w:t>
      </w:r>
      <w:proofErr w:type="spellStart"/>
      <w:proofErr w:type="gramStart"/>
      <w:r>
        <w:t>getmovies</w:t>
      </w:r>
      <w:proofErr w:type="spellEnd"/>
      <w:r>
        <w:t>(</w:t>
      </w:r>
      <w:proofErr w:type="gramEnd"/>
      <w:r>
        <w:t>) code:</w:t>
      </w:r>
    </w:p>
    <w:p w:rsidR="00F91AA4" w:rsidRDefault="00F91AA4" w:rsidP="00122222">
      <w:pPr>
        <w:pStyle w:val="ListParagraph"/>
        <w:rPr>
          <w:noProof/>
          <w:lang w:eastAsia="en-US"/>
        </w:rPr>
      </w:pPr>
      <w:r w:rsidRPr="00122222">
        <w:rPr>
          <w:noProof/>
          <w:lang w:eastAsia="en-US"/>
        </w:rPr>
        <w:drawing>
          <wp:inline distT="0" distB="0" distL="0" distR="0" wp14:anchorId="7CF5340A" wp14:editId="65DA5E97">
            <wp:extent cx="5943600" cy="3897239"/>
            <wp:effectExtent l="0" t="0" r="0" b="8255"/>
            <wp:docPr id="3" name="Picture 3" descr="C:\Users\Sahithi\Dropbox\Screenshots\Screenshot 2015-06-03 19.1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hithi\Dropbox\Screenshots\Screenshot 2015-06-03 19.11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4" w:rsidRDefault="00F91AA4" w:rsidP="00122222">
      <w:pPr>
        <w:pStyle w:val="ListParagraph"/>
        <w:rPr>
          <w:noProof/>
          <w:lang w:eastAsia="en-US"/>
        </w:rPr>
      </w:pPr>
    </w:p>
    <w:p w:rsidR="00F91AA4" w:rsidRDefault="007401AE" w:rsidP="007401AE">
      <w:pPr>
        <w:pStyle w:val="ListParagraph"/>
        <w:numPr>
          <w:ilvl w:val="0"/>
          <w:numId w:val="3"/>
        </w:numPr>
        <w:rPr>
          <w:noProof/>
          <w:lang w:eastAsia="en-US"/>
        </w:rPr>
      </w:pPr>
      <w:r>
        <w:t xml:space="preserve">When a user types this URL: www.example.com/movies/rating/8.0, the server should return an array of </w:t>
      </w:r>
      <w:proofErr w:type="spellStart"/>
      <w:r>
        <w:t>json</w:t>
      </w:r>
      <w:proofErr w:type="spellEnd"/>
      <w:r>
        <w:t xml:space="preserve"> objects containing all the movies with the rating larger than 8.0. The number 8.0 should be replaced </w:t>
      </w:r>
      <w:r>
        <w:lastRenderedPageBreak/>
        <w:t>by whatever is typed, but the prefix www.example.com/movies/rating/ should be the same. You should write the server-side code</w:t>
      </w:r>
    </w:p>
    <w:p w:rsidR="007401AE" w:rsidRDefault="007401AE" w:rsidP="007401AE">
      <w:pPr>
        <w:pStyle w:val="ListParagraph"/>
      </w:pPr>
    </w:p>
    <w:p w:rsidR="007401AE" w:rsidRDefault="007401AE" w:rsidP="007401AE">
      <w:pPr>
        <w:pStyle w:val="ListParagraph"/>
      </w:pPr>
      <w:r>
        <w:t>Result:</w:t>
      </w:r>
    </w:p>
    <w:p w:rsidR="00FD37CC" w:rsidRDefault="00FD37CC" w:rsidP="007401AE">
      <w:pPr>
        <w:pStyle w:val="ListParagraph"/>
      </w:pPr>
      <w:r w:rsidRPr="00FD37CC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4" name="Picture 4" descr="C:\Users\Sahithi\Dropbox\Screenshots\Screenshot 2015-06-03 18.5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hithi\Dropbox\Screenshots\Screenshot 2015-06-03 18.56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CC" w:rsidRDefault="00FD37CC" w:rsidP="007401AE">
      <w:pPr>
        <w:pStyle w:val="ListParagraph"/>
      </w:pPr>
    </w:p>
    <w:p w:rsidR="00FD37CC" w:rsidRDefault="00FD37CC" w:rsidP="007401AE">
      <w:pPr>
        <w:pStyle w:val="ListParagraph"/>
      </w:pPr>
      <w:proofErr w:type="gramStart"/>
      <w:r>
        <w:t>Function :</w:t>
      </w:r>
      <w:proofErr w:type="gramEnd"/>
    </w:p>
    <w:p w:rsidR="00FD37CC" w:rsidRDefault="00FD37CC" w:rsidP="007401AE">
      <w:pPr>
        <w:pStyle w:val="ListParagraph"/>
      </w:pPr>
      <w:r w:rsidRPr="00FD37CC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5" name="Picture 5" descr="C:\Users\Sahithi\Dropbox\Screenshots\Screenshot 2015-06-03 18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hithi\Dropbox\Screenshots\Screenshot 2015-06-03 18.39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D" w:rsidRDefault="00F6234D" w:rsidP="007401AE">
      <w:pPr>
        <w:pStyle w:val="ListParagraph"/>
      </w:pPr>
    </w:p>
    <w:p w:rsidR="00F6234D" w:rsidRDefault="00F6234D" w:rsidP="00F6234D">
      <w:pPr>
        <w:pStyle w:val="ListParagraph"/>
        <w:numPr>
          <w:ilvl w:val="0"/>
          <w:numId w:val="3"/>
        </w:numPr>
      </w:pPr>
      <w:r>
        <w:lastRenderedPageBreak/>
        <w:t xml:space="preserve">When a user types this URL: www.example.com/movies/id/titanic (there is no “/” at the end of the URL), the details of movie titanic should be returned. Your server-side code should return a single </w:t>
      </w:r>
      <w:proofErr w:type="spellStart"/>
      <w:r>
        <w:t>json</w:t>
      </w:r>
      <w:proofErr w:type="spellEnd"/>
      <w:r>
        <w:t xml:space="preserve"> object, which is like what you get from</w:t>
      </w:r>
    </w:p>
    <w:p w:rsidR="00F6234D" w:rsidRDefault="00F6234D" w:rsidP="00F6234D">
      <w:pPr>
        <w:pStyle w:val="ListParagraph"/>
      </w:pPr>
    </w:p>
    <w:p w:rsidR="00F6234D" w:rsidRDefault="00F6234D" w:rsidP="00F6234D">
      <w:pPr>
        <w:pStyle w:val="ListParagraph"/>
      </w:pPr>
      <w:r>
        <w:t>Result:</w:t>
      </w:r>
    </w:p>
    <w:p w:rsidR="00F6234D" w:rsidRDefault="00C23EC0" w:rsidP="00F6234D">
      <w:pPr>
        <w:pStyle w:val="ListParagraph"/>
      </w:pPr>
      <w:r w:rsidRPr="00C23EC0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6" name="Picture 6" descr="C:\Users\Sahithi\Dropbox\Screenshots\Screenshot 2015-06-03 19.0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hithi\Dropbox\Screenshots\Screenshot 2015-06-03 19.05.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D" w:rsidRDefault="00F6234D" w:rsidP="007401AE">
      <w:pPr>
        <w:pStyle w:val="ListParagraph"/>
      </w:pPr>
    </w:p>
    <w:p w:rsidR="007401AE" w:rsidRDefault="007401AE" w:rsidP="007401AE">
      <w:pPr>
        <w:pStyle w:val="ListParagraph"/>
        <w:rPr>
          <w:noProof/>
          <w:lang w:eastAsia="en-US"/>
        </w:rPr>
      </w:pPr>
    </w:p>
    <w:p w:rsidR="00122222" w:rsidRDefault="00C23EC0" w:rsidP="00122222">
      <w:pPr>
        <w:pStyle w:val="ListParagraph"/>
      </w:pPr>
      <w:r>
        <w:t>Function:</w:t>
      </w:r>
    </w:p>
    <w:p w:rsidR="00C23EC0" w:rsidRDefault="00C23EC0" w:rsidP="00122222">
      <w:pPr>
        <w:pStyle w:val="ListParagraph"/>
      </w:pPr>
      <w:r>
        <w:t xml:space="preserve"> </w:t>
      </w:r>
      <w:r w:rsidRPr="00C23EC0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8" name="Picture 8" descr="C:\Users\Sahithi\Dropbox\Screenshots\Screenshot 2015-06-03 19.2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hithi\Dropbox\Screenshots\Screenshot 2015-06-03 19.28.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C0" w:rsidRDefault="00C23EC0" w:rsidP="00122222">
      <w:pPr>
        <w:pStyle w:val="ListParagraph"/>
      </w:pPr>
    </w:p>
    <w:p w:rsidR="00C23EC0" w:rsidRDefault="00C23EC0" w:rsidP="00122222">
      <w:pPr>
        <w:pStyle w:val="ListParagraph"/>
      </w:pPr>
      <w:proofErr w:type="spellStart"/>
      <w:r>
        <w:t>Index.php</w:t>
      </w:r>
      <w:proofErr w:type="spellEnd"/>
      <w:r>
        <w:t xml:space="preserve"> Code</w:t>
      </w:r>
    </w:p>
    <w:p w:rsidR="00C23EC0" w:rsidRDefault="00C23EC0" w:rsidP="00122222">
      <w:pPr>
        <w:pStyle w:val="ListParagraph"/>
      </w:pPr>
    </w:p>
    <w:p w:rsidR="00C23EC0" w:rsidRPr="00122222" w:rsidRDefault="00EB5500" w:rsidP="00122222">
      <w:pPr>
        <w:pStyle w:val="ListParagraph"/>
      </w:pPr>
      <w:r w:rsidRPr="00EB5500">
        <w:rPr>
          <w:noProof/>
          <w:lang w:eastAsia="en-US"/>
        </w:rPr>
        <w:drawing>
          <wp:inline distT="0" distB="0" distL="0" distR="0">
            <wp:extent cx="5943600" cy="3341643"/>
            <wp:effectExtent l="0" t="0" r="0" b="0"/>
            <wp:docPr id="10" name="Picture 10" descr="C:\Users\Sahithi\Dropbox\Screenshots\Screenshot 2015-06-03 19.3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hithi\Dropbox\Screenshots\Screenshot 2015-06-03 19.30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3EC0" w:rsidRPr="0012222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F180C"/>
    <w:multiLevelType w:val="hybridMultilevel"/>
    <w:tmpl w:val="E6E0D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C50"/>
    <w:rsid w:val="000F6C50"/>
    <w:rsid w:val="00122222"/>
    <w:rsid w:val="00644E28"/>
    <w:rsid w:val="007401AE"/>
    <w:rsid w:val="00C23EC0"/>
    <w:rsid w:val="00EB5500"/>
    <w:rsid w:val="00F6234D"/>
    <w:rsid w:val="00F91AA4"/>
    <w:rsid w:val="00FD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F8AE8-D744-42A1-9AE2-FDA84D0F3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DefaultParagraphFont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hithi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15</TotalTime>
  <Pages>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Sahithi Desu</dc:creator>
  <cp:keywords/>
  <cp:lastModifiedBy>Sahithi Desu</cp:lastModifiedBy>
  <cp:revision>8</cp:revision>
  <dcterms:created xsi:type="dcterms:W3CDTF">2015-06-03T23:17:00Z</dcterms:created>
  <dcterms:modified xsi:type="dcterms:W3CDTF">2015-06-03T23:32:00Z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